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5"/>
        <w:tblpPr w:leftFromText="180" w:rightFromText="180" w:vertAnchor="page" w:horzAnchor="margin" w:tblpXSpec="center" w:tblpY="1908"/>
        <w:tblW w:w="10977" w:type="dxa"/>
        <w:tblLayout w:type="fixed"/>
        <w:tblLook w:val="0600" w:firstRow="0" w:lastRow="0" w:firstColumn="0" w:lastColumn="0" w:noHBand="1" w:noVBand="1"/>
      </w:tblPr>
      <w:tblGrid>
        <w:gridCol w:w="704"/>
        <w:gridCol w:w="3056"/>
        <w:gridCol w:w="236"/>
        <w:gridCol w:w="6981"/>
      </w:tblGrid>
      <w:tr w:rsidR="00740E57" w14:paraId="7310A002" w14:textId="77777777" w:rsidTr="00E3545A">
        <w:trPr>
          <w:trHeight w:val="983"/>
        </w:trPr>
        <w:tc>
          <w:tcPr>
            <w:tcW w:w="3760" w:type="dxa"/>
            <w:gridSpan w:val="2"/>
            <w:vMerge w:val="restart"/>
          </w:tcPr>
          <w:p w14:paraId="7B7E5C41" w14:textId="3A6E59ED" w:rsidR="00740E57" w:rsidRDefault="00FE5A22" w:rsidP="00740E57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7897AB2" wp14:editId="7566A73C">
                      <wp:simplePos x="0" y="0"/>
                      <wp:positionH relativeFrom="column">
                        <wp:posOffset>-111760</wp:posOffset>
                      </wp:positionH>
                      <wp:positionV relativeFrom="paragraph">
                        <wp:posOffset>84244</wp:posOffset>
                      </wp:positionV>
                      <wp:extent cx="1947122" cy="1913466"/>
                      <wp:effectExtent l="0" t="0" r="0" b="0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7122" cy="1913466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77D5E8" w14:textId="77777777" w:rsidR="00994BFB" w:rsidRDefault="00994BFB" w:rsidP="00CA5DE2">
                                  <w:pPr>
                                    <w:ind w:left="2160"/>
                                    <w:jc w:val="center"/>
                                  </w:pPr>
                                </w:p>
                                <w:p w14:paraId="5576944B" w14:textId="77777777" w:rsidR="00740E57" w:rsidRDefault="00740E57" w:rsidP="00CA5DE2">
                                  <w:pPr>
                                    <w:ind w:left="216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7897AB2" id="Oval 3" o:spid="_x0000_s1026" style="position:absolute;left:0;text-align:left;margin-left:-8.8pt;margin-top:6.65pt;width:153.3pt;height:15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3A77D5E8" w14:textId="77777777" w:rsidR="00994BFB" w:rsidRDefault="00994BFB" w:rsidP="00CA5DE2">
                            <w:pPr>
                              <w:ind w:left="2160"/>
                              <w:jc w:val="center"/>
                            </w:pPr>
                          </w:p>
                          <w:p w14:paraId="5576944B" w14:textId="77777777" w:rsidR="00740E57" w:rsidRDefault="00740E57" w:rsidP="00CA5DE2">
                            <w:pPr>
                              <w:ind w:left="2160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6" w:type="dxa"/>
            <w:vMerge w:val="restart"/>
          </w:tcPr>
          <w:p w14:paraId="39A61519" w14:textId="77777777" w:rsidR="00740E57" w:rsidRPr="0056708E" w:rsidRDefault="00740E57" w:rsidP="00740E57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981" w:type="dxa"/>
          </w:tcPr>
          <w:p w14:paraId="33843C78" w14:textId="77777777" w:rsidR="00740E57" w:rsidRPr="00740E57" w:rsidRDefault="00740E57" w:rsidP="001D5706">
            <w:pPr>
              <w:pStyle w:val="Title"/>
              <w:spacing w:before="0" w:after="100" w:afterAutospacing="1"/>
              <w:rPr>
                <w:rFonts w:asciiTheme="minorHAnsi" w:hAnsiTheme="minorHAnsi" w:cstheme="minorHAnsi"/>
                <w:sz w:val="50"/>
                <w:szCs w:val="50"/>
              </w:rPr>
            </w:pPr>
            <w:r w:rsidRPr="001D5706">
              <w:rPr>
                <w:rFonts w:asciiTheme="minorHAnsi" w:hAnsiTheme="minorHAnsi" w:cstheme="minorHAnsi"/>
                <w:szCs w:val="48"/>
              </w:rPr>
              <w:t>Damian Lau</w:t>
            </w:r>
          </w:p>
        </w:tc>
      </w:tr>
      <w:tr w:rsidR="00740E57" w14:paraId="58D6A323" w14:textId="77777777" w:rsidTr="00E3545A">
        <w:trPr>
          <w:trHeight w:val="3113"/>
        </w:trPr>
        <w:tc>
          <w:tcPr>
            <w:tcW w:w="3760" w:type="dxa"/>
            <w:gridSpan w:val="2"/>
            <w:vMerge/>
          </w:tcPr>
          <w:p w14:paraId="5FD75374" w14:textId="77777777" w:rsidR="00740E57" w:rsidRDefault="00740E57" w:rsidP="00740E5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36" w:type="dxa"/>
            <w:vMerge/>
          </w:tcPr>
          <w:p w14:paraId="62A9642D" w14:textId="77777777" w:rsidR="00740E57" w:rsidRDefault="00740E57" w:rsidP="00740E5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1" w:type="dxa"/>
            <w:vMerge w:val="restart"/>
          </w:tcPr>
          <w:p w14:paraId="177506CA" w14:textId="0175A35F" w:rsidR="00740E57" w:rsidRPr="00A32A07" w:rsidRDefault="00740E57" w:rsidP="00740E57">
            <w:pPr>
              <w:pStyle w:val="Heading2"/>
              <w:spacing w:before="0" w:after="0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</w:rPr>
            </w:pPr>
            <w:r w:rsidRPr="00A32A0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  <w:shd w:val="clear" w:color="auto" w:fill="FFFFFF"/>
              </w:rPr>
              <w:t>Student with knowledge of</w:t>
            </w:r>
            <w:r w:rsidR="00E3545A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  <w:shd w:val="clear" w:color="auto" w:fill="FFFFFF"/>
              </w:rPr>
              <w:t xml:space="preserve"> Data analytics,</w:t>
            </w:r>
            <w:r w:rsidRPr="00A32A0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  <w:shd w:val="clear" w:color="auto" w:fill="FFFFFF"/>
              </w:rPr>
              <w:t xml:space="preserve"> UI/UX, front-end, back-end development, testing and debugging. Seeking to utilize </w:t>
            </w:r>
            <w:r w:rsidRPr="00A32A07">
              <w:rPr>
                <w:rFonts w:asciiTheme="minorHAnsi" w:hAnsiTheme="minorHAnsi" w:cstheme="minorHAnsi"/>
                <w:b w:val="0"/>
                <w:bCs w:val="0"/>
                <w:color w:val="auto"/>
                <w:sz w:val="22"/>
                <w:szCs w:val="22"/>
                <w:u w:val="none"/>
              </w:rPr>
              <w:t>these skills</w:t>
            </w:r>
            <w:r w:rsidRPr="00A32A07">
              <w:rPr>
                <w:rFonts w:asciiTheme="minorHAnsi" w:hAnsiTheme="minorHAnsi" w:cstheme="minorHAnsi"/>
                <w:b w:val="0"/>
                <w:bCs w:val="0"/>
                <w:color w:val="auto"/>
                <w:sz w:val="22"/>
                <w:szCs w:val="22"/>
                <w:u w:val="none"/>
                <w:shd w:val="clear" w:color="auto" w:fill="FFFFFF"/>
              </w:rPr>
              <w:t xml:space="preserve"> </w:t>
            </w:r>
            <w:r w:rsidRPr="00A32A0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  <w:shd w:val="clear" w:color="auto" w:fill="FFFFFF"/>
              </w:rPr>
              <w:t xml:space="preserve">to gain experiences, improve and thrive in the </w:t>
            </w:r>
            <w:r w:rsidR="00DD4CAE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  <w:shd w:val="clear" w:color="auto" w:fill="FFFFFF"/>
              </w:rPr>
              <w:t>industry</w:t>
            </w:r>
            <w:r w:rsidRPr="00A32A0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  <w:shd w:val="clear" w:color="auto" w:fill="FFFFFF"/>
              </w:rPr>
              <w:t>.</w:t>
            </w:r>
            <w:r w:rsidRPr="00A32A07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  <w:u w:val="none"/>
              </w:rPr>
              <w:t xml:space="preserve"> </w:t>
            </w:r>
          </w:p>
          <w:p w14:paraId="60085BD4" w14:textId="3BB7C0BD" w:rsidR="00FC0C53" w:rsidRPr="00FE5A22" w:rsidRDefault="00740E57" w:rsidP="00E3545A">
            <w:pPr>
              <w:spacing w:before="200" w:line="276" w:lineRule="auto"/>
              <w:rPr>
                <w:rFonts w:cstheme="minorHAnsi"/>
                <w:b/>
                <w:bCs/>
                <w:color w:val="0070C0"/>
                <w:sz w:val="32"/>
                <w:szCs w:val="32"/>
              </w:rPr>
            </w:pPr>
            <w:r w:rsidRPr="00FE5A22">
              <w:rPr>
                <w:rFonts w:cstheme="minorHAnsi"/>
                <w:b/>
                <w:bCs/>
                <w:color w:val="0070C0"/>
                <w:sz w:val="32"/>
                <w:szCs w:val="32"/>
              </w:rPr>
              <w:t>Work Experience</w:t>
            </w:r>
          </w:p>
          <w:p w14:paraId="267645C0" w14:textId="77777777" w:rsidR="00740E57" w:rsidRPr="00BF2738" w:rsidRDefault="00740E57" w:rsidP="004A533B">
            <w:pPr>
              <w:pStyle w:val="Dates"/>
              <w:spacing w:line="276" w:lineRule="auto"/>
              <w:rPr>
                <w:b w:val="0"/>
                <w:bCs/>
                <w:i/>
                <w:color w:val="595959" w:themeColor="text1" w:themeTint="A6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Corporate IT Solution | Intern</w:t>
            </w:r>
            <w:r w:rsidRPr="00BF2738">
              <w:rPr>
                <w:i/>
                <w:sz w:val="24"/>
                <w:szCs w:val="24"/>
              </w:rPr>
              <w:t xml:space="preserve"> </w:t>
            </w:r>
            <w:r w:rsidRPr="00BF2738">
              <w:rPr>
                <w:b w:val="0"/>
                <w:bCs/>
                <w:i/>
                <w:color w:val="595959" w:themeColor="text1" w:themeTint="A6"/>
                <w:sz w:val="24"/>
                <w:szCs w:val="24"/>
              </w:rPr>
              <w:t>(2019-2019)</w:t>
            </w:r>
          </w:p>
          <w:p w14:paraId="20DB19E2" w14:textId="4CF97017" w:rsidR="00740E57" w:rsidRPr="00AD7F54" w:rsidRDefault="0080359F" w:rsidP="00AD7F54">
            <w:pPr>
              <w:pStyle w:val="Dates"/>
              <w:numPr>
                <w:ilvl w:val="0"/>
                <w:numId w:val="14"/>
              </w:numPr>
              <w:rPr>
                <w:iCs/>
                <w:sz w:val="22"/>
                <w:szCs w:val="22"/>
              </w:rPr>
            </w:pPr>
            <w:r>
              <w:rPr>
                <w:b w:val="0"/>
                <w:bCs/>
                <w:iCs/>
                <w:sz w:val="22"/>
                <w:szCs w:val="22"/>
              </w:rPr>
              <w:t>W</w:t>
            </w:r>
            <w:r w:rsidR="00740E57" w:rsidRPr="00AB5A3F">
              <w:rPr>
                <w:b w:val="0"/>
                <w:bCs/>
                <w:iCs/>
                <w:sz w:val="22"/>
                <w:szCs w:val="22"/>
              </w:rPr>
              <w:t xml:space="preserve">eb </w:t>
            </w:r>
            <w:r w:rsidR="00740E57">
              <w:rPr>
                <w:b w:val="0"/>
                <w:bCs/>
                <w:iCs/>
                <w:sz w:val="22"/>
                <w:szCs w:val="22"/>
              </w:rPr>
              <w:t>development</w:t>
            </w:r>
            <w:r w:rsidR="00740E57" w:rsidRPr="00AB5A3F">
              <w:rPr>
                <w:b w:val="0"/>
                <w:bCs/>
                <w:iCs/>
                <w:sz w:val="22"/>
                <w:szCs w:val="22"/>
              </w:rPr>
              <w:t xml:space="preserve"> and </w:t>
            </w:r>
            <w:r w:rsidR="00740E57">
              <w:rPr>
                <w:b w:val="0"/>
                <w:bCs/>
                <w:iCs/>
                <w:sz w:val="22"/>
                <w:szCs w:val="22"/>
              </w:rPr>
              <w:t>testing</w:t>
            </w:r>
            <w:r w:rsidR="00593501">
              <w:rPr>
                <w:b w:val="0"/>
                <w:bCs/>
                <w:iCs/>
                <w:sz w:val="22"/>
                <w:szCs w:val="22"/>
              </w:rPr>
              <w:t>.</w:t>
            </w:r>
            <w:r w:rsidR="00740E57">
              <w:rPr>
                <w:b w:val="0"/>
                <w:bCs/>
                <w:iCs/>
                <w:sz w:val="22"/>
                <w:szCs w:val="22"/>
              </w:rPr>
              <w:t xml:space="preserve"> (asp.net, html, CSS)</w:t>
            </w:r>
          </w:p>
          <w:p w14:paraId="5A35D871" w14:textId="6496005B" w:rsidR="00B930B6" w:rsidRPr="00593501" w:rsidRDefault="00740E57" w:rsidP="00B930B6">
            <w:pPr>
              <w:pStyle w:val="Dates"/>
              <w:numPr>
                <w:ilvl w:val="0"/>
                <w:numId w:val="14"/>
              </w:numPr>
              <w:rPr>
                <w:iCs/>
                <w:sz w:val="22"/>
                <w:szCs w:val="22"/>
              </w:rPr>
            </w:pPr>
            <w:r>
              <w:rPr>
                <w:b w:val="0"/>
                <w:bCs/>
                <w:iCs/>
                <w:sz w:val="22"/>
                <w:szCs w:val="22"/>
              </w:rPr>
              <w:t xml:space="preserve">Helped </w:t>
            </w:r>
            <w:r w:rsidR="00593501">
              <w:rPr>
                <w:b w:val="0"/>
                <w:bCs/>
                <w:iCs/>
                <w:sz w:val="22"/>
                <w:szCs w:val="22"/>
              </w:rPr>
              <w:t>with</w:t>
            </w:r>
            <w:r w:rsidRPr="00AB5A3F">
              <w:rPr>
                <w:b w:val="0"/>
                <w:bCs/>
                <w:iCs/>
                <w:sz w:val="22"/>
                <w:szCs w:val="22"/>
              </w:rPr>
              <w:t xml:space="preserve"> </w:t>
            </w:r>
            <w:r>
              <w:rPr>
                <w:b w:val="0"/>
                <w:bCs/>
                <w:iCs/>
                <w:sz w:val="22"/>
                <w:szCs w:val="22"/>
              </w:rPr>
              <w:t xml:space="preserve">event preparation </w:t>
            </w:r>
            <w:r w:rsidR="00593501">
              <w:rPr>
                <w:b w:val="0"/>
                <w:bCs/>
                <w:iCs/>
                <w:sz w:val="22"/>
                <w:szCs w:val="22"/>
              </w:rPr>
              <w:t>setups.</w:t>
            </w:r>
          </w:p>
          <w:p w14:paraId="7C283A36" w14:textId="471212C0" w:rsidR="00B930B6" w:rsidRPr="00BF2738" w:rsidRDefault="00B930B6" w:rsidP="00593501">
            <w:pPr>
              <w:pStyle w:val="Dates"/>
              <w:spacing w:before="120" w:line="276" w:lineRule="auto"/>
              <w:rPr>
                <w:b w:val="0"/>
                <w:bCs/>
                <w:i/>
                <w:color w:val="595959" w:themeColor="text1" w:themeTint="A6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K2 Associates | Intern</w:t>
            </w:r>
            <w:r w:rsidRPr="00BF2738">
              <w:rPr>
                <w:i/>
                <w:sz w:val="24"/>
                <w:szCs w:val="24"/>
              </w:rPr>
              <w:t xml:space="preserve"> </w:t>
            </w:r>
            <w:r w:rsidRPr="00BF2738">
              <w:rPr>
                <w:b w:val="0"/>
                <w:bCs/>
                <w:i/>
                <w:color w:val="595959" w:themeColor="text1" w:themeTint="A6"/>
                <w:sz w:val="24"/>
                <w:szCs w:val="24"/>
              </w:rPr>
              <w:t>(20</w:t>
            </w:r>
            <w:r>
              <w:rPr>
                <w:b w:val="0"/>
                <w:bCs/>
                <w:i/>
                <w:color w:val="595959" w:themeColor="text1" w:themeTint="A6"/>
                <w:sz w:val="24"/>
                <w:szCs w:val="24"/>
              </w:rPr>
              <w:t>21</w:t>
            </w:r>
            <w:r w:rsidRPr="00BF2738">
              <w:rPr>
                <w:b w:val="0"/>
                <w:bCs/>
                <w:i/>
                <w:color w:val="595959" w:themeColor="text1" w:themeTint="A6"/>
                <w:sz w:val="24"/>
                <w:szCs w:val="24"/>
              </w:rPr>
              <w:t>-20</w:t>
            </w:r>
            <w:r>
              <w:rPr>
                <w:b w:val="0"/>
                <w:bCs/>
                <w:i/>
                <w:color w:val="595959" w:themeColor="text1" w:themeTint="A6"/>
                <w:sz w:val="24"/>
                <w:szCs w:val="24"/>
              </w:rPr>
              <w:t>21</w:t>
            </w:r>
            <w:r w:rsidRPr="00BF2738">
              <w:rPr>
                <w:b w:val="0"/>
                <w:bCs/>
                <w:i/>
                <w:color w:val="595959" w:themeColor="text1" w:themeTint="A6"/>
                <w:sz w:val="24"/>
                <w:szCs w:val="24"/>
              </w:rPr>
              <w:t>)</w:t>
            </w:r>
          </w:p>
          <w:p w14:paraId="2E4E1E82" w14:textId="699884B0" w:rsidR="00B930B6" w:rsidRPr="0038798E" w:rsidRDefault="0080359F" w:rsidP="00B930B6">
            <w:pPr>
              <w:pStyle w:val="Dates"/>
              <w:numPr>
                <w:ilvl w:val="0"/>
                <w:numId w:val="14"/>
              </w:numPr>
              <w:rPr>
                <w:iCs/>
                <w:sz w:val="22"/>
                <w:szCs w:val="22"/>
              </w:rPr>
            </w:pPr>
            <w:r>
              <w:rPr>
                <w:b w:val="0"/>
                <w:bCs/>
                <w:iCs/>
                <w:sz w:val="22"/>
                <w:szCs w:val="22"/>
              </w:rPr>
              <w:t>F</w:t>
            </w:r>
            <w:r w:rsidR="00B930B6">
              <w:rPr>
                <w:b w:val="0"/>
                <w:bCs/>
                <w:iCs/>
                <w:sz w:val="22"/>
                <w:szCs w:val="22"/>
              </w:rPr>
              <w:t xml:space="preserve">ront-end &amp; back-end </w:t>
            </w:r>
            <w:r w:rsidR="00B930B6" w:rsidRPr="00AB5A3F">
              <w:rPr>
                <w:b w:val="0"/>
                <w:bCs/>
                <w:iCs/>
                <w:sz w:val="22"/>
                <w:szCs w:val="22"/>
              </w:rPr>
              <w:t xml:space="preserve">web </w:t>
            </w:r>
            <w:r w:rsidR="00AD7F54">
              <w:rPr>
                <w:b w:val="0"/>
                <w:bCs/>
                <w:iCs/>
                <w:sz w:val="22"/>
                <w:szCs w:val="22"/>
              </w:rPr>
              <w:t>development</w:t>
            </w:r>
            <w:r>
              <w:rPr>
                <w:b w:val="0"/>
                <w:bCs/>
                <w:iCs/>
                <w:sz w:val="22"/>
                <w:szCs w:val="22"/>
              </w:rPr>
              <w:t xml:space="preserve"> and testing</w:t>
            </w:r>
            <w:r w:rsidR="00593501">
              <w:rPr>
                <w:b w:val="0"/>
                <w:bCs/>
                <w:iCs/>
                <w:sz w:val="22"/>
                <w:szCs w:val="22"/>
              </w:rPr>
              <w:t>.</w:t>
            </w:r>
          </w:p>
          <w:p w14:paraId="20E494AB" w14:textId="1B2747C7" w:rsidR="00B930B6" w:rsidRPr="00B930B6" w:rsidRDefault="00AD7F54" w:rsidP="00B930B6">
            <w:pPr>
              <w:pStyle w:val="Dates"/>
              <w:numPr>
                <w:ilvl w:val="0"/>
                <w:numId w:val="14"/>
              </w:numPr>
              <w:rPr>
                <w:iCs/>
                <w:sz w:val="22"/>
                <w:szCs w:val="22"/>
              </w:rPr>
            </w:pPr>
            <w:r>
              <w:rPr>
                <w:b w:val="0"/>
                <w:bCs/>
                <w:iCs/>
                <w:sz w:val="22"/>
                <w:szCs w:val="22"/>
              </w:rPr>
              <w:t>Data analytics with data analysis programs &amp; Machine Learning</w:t>
            </w:r>
            <w:r w:rsidR="00593501">
              <w:rPr>
                <w:b w:val="0"/>
                <w:bCs/>
                <w:iCs/>
                <w:sz w:val="22"/>
                <w:szCs w:val="22"/>
              </w:rPr>
              <w:t>.</w:t>
            </w:r>
          </w:p>
          <w:p w14:paraId="18DB8FC5" w14:textId="77777777" w:rsidR="00740E57" w:rsidRPr="00FE5A22" w:rsidRDefault="00740E57" w:rsidP="00E3545A">
            <w:pPr>
              <w:spacing w:before="200" w:line="276" w:lineRule="auto"/>
              <w:rPr>
                <w:rFonts w:cstheme="minorHAnsi"/>
                <w:b/>
                <w:bCs/>
                <w:color w:val="0070C0"/>
                <w:sz w:val="32"/>
                <w:szCs w:val="32"/>
              </w:rPr>
            </w:pPr>
            <w:r w:rsidRPr="00FE5A22">
              <w:rPr>
                <w:rFonts w:cstheme="minorHAnsi"/>
                <w:b/>
                <w:bCs/>
                <w:color w:val="0070C0"/>
                <w:sz w:val="32"/>
                <w:szCs w:val="32"/>
              </w:rPr>
              <w:t>Education</w:t>
            </w:r>
          </w:p>
          <w:p w14:paraId="424EB4E2" w14:textId="77777777" w:rsidR="00740E57" w:rsidRPr="0098694E" w:rsidRDefault="00740E57" w:rsidP="00673B81">
            <w:pPr>
              <w:rPr>
                <w:bCs/>
                <w:i/>
                <w:sz w:val="24"/>
                <w:szCs w:val="24"/>
              </w:rPr>
            </w:pPr>
            <w:r w:rsidRPr="0098694E">
              <w:rPr>
                <w:b/>
                <w:i/>
                <w:sz w:val="24"/>
                <w:szCs w:val="24"/>
              </w:rPr>
              <w:t xml:space="preserve">Nitec in </w:t>
            </w:r>
            <w:r>
              <w:rPr>
                <w:b/>
                <w:i/>
                <w:sz w:val="24"/>
                <w:szCs w:val="24"/>
              </w:rPr>
              <w:t xml:space="preserve">Infocomm </w:t>
            </w:r>
            <w:r w:rsidRPr="0098694E">
              <w:rPr>
                <w:b/>
                <w:i/>
                <w:sz w:val="24"/>
                <w:szCs w:val="24"/>
              </w:rPr>
              <w:t>Technology</w:t>
            </w:r>
            <w:r>
              <w:rPr>
                <w:b/>
                <w:i/>
                <w:sz w:val="24"/>
                <w:szCs w:val="24"/>
              </w:rPr>
              <w:t xml:space="preserve"> | ITE </w:t>
            </w:r>
            <w:r w:rsidRPr="007A3F6D">
              <w:rPr>
                <w:bCs/>
                <w:i/>
                <w:color w:val="595959" w:themeColor="text1" w:themeTint="A6"/>
                <w:sz w:val="24"/>
                <w:szCs w:val="24"/>
              </w:rPr>
              <w:t>(2018-2020)</w:t>
            </w:r>
          </w:p>
          <w:p w14:paraId="136AC5DD" w14:textId="5B2524B4" w:rsidR="005F4B9B" w:rsidRPr="005F4B9B" w:rsidRDefault="00740E57" w:rsidP="005F4B9B">
            <w:pPr>
              <w:pStyle w:val="ListBullet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rPr>
                <w:i/>
                <w:iCs/>
              </w:rPr>
            </w:pPr>
            <w:r w:rsidRPr="00C120C4">
              <w:rPr>
                <w:i/>
                <w:iCs/>
              </w:rPr>
              <w:t>Graduated with a GPA of 3.6</w:t>
            </w:r>
          </w:p>
          <w:p w14:paraId="17E83F25" w14:textId="77777777" w:rsidR="00740E57" w:rsidRDefault="00740E57" w:rsidP="00673B81">
            <w:pPr>
              <w:rPr>
                <w:bCs/>
                <w:i/>
                <w:sz w:val="24"/>
                <w:szCs w:val="24"/>
              </w:rPr>
            </w:pPr>
            <w:r w:rsidRPr="00702E0D">
              <w:rPr>
                <w:b/>
                <w:i/>
                <w:sz w:val="24"/>
                <w:szCs w:val="24"/>
              </w:rPr>
              <w:t xml:space="preserve">Higher-Nitec in IT Application Development </w:t>
            </w:r>
            <w:r>
              <w:rPr>
                <w:b/>
                <w:i/>
                <w:sz w:val="24"/>
                <w:szCs w:val="24"/>
              </w:rPr>
              <w:t xml:space="preserve">| ITE </w:t>
            </w:r>
            <w:r w:rsidRPr="00BF2738">
              <w:rPr>
                <w:bCs/>
                <w:i/>
                <w:color w:val="595959" w:themeColor="text1" w:themeTint="A6"/>
                <w:sz w:val="24"/>
                <w:szCs w:val="24"/>
              </w:rPr>
              <w:t>(2020-2022)</w:t>
            </w:r>
          </w:p>
          <w:p w14:paraId="274C1383" w14:textId="5925D5C1" w:rsidR="00B930B6" w:rsidRPr="00B930B6" w:rsidRDefault="00B930B6" w:rsidP="00B930B6">
            <w:pPr>
              <w:pStyle w:val="ListParagraph"/>
              <w:numPr>
                <w:ilvl w:val="0"/>
                <w:numId w:val="22"/>
              </w:numPr>
              <w:spacing w:after="0" w:line="360" w:lineRule="auto"/>
              <w:rPr>
                <w:bCs/>
                <w:i/>
                <w:sz w:val="24"/>
              </w:rPr>
            </w:pPr>
            <w:r w:rsidRPr="00C120C4">
              <w:rPr>
                <w:i/>
                <w:iCs/>
              </w:rPr>
              <w:t xml:space="preserve">Graduated with a GPA </w:t>
            </w:r>
            <w:r w:rsidR="00740E57">
              <w:rPr>
                <w:bCs/>
                <w:i/>
                <w:sz w:val="22"/>
                <w:szCs w:val="22"/>
              </w:rPr>
              <w:t>of 4.0</w:t>
            </w:r>
          </w:p>
          <w:p w14:paraId="0A3D44AF" w14:textId="48FFBF58" w:rsidR="00B930B6" w:rsidRDefault="00593501" w:rsidP="00593501">
            <w:pPr>
              <w:rPr>
                <w:bCs/>
                <w:i/>
                <w:color w:val="595959" w:themeColor="text1" w:themeTint="A6"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Applied AI &amp; Analytics</w:t>
            </w:r>
            <w:r w:rsidR="00B930B6">
              <w:rPr>
                <w:b/>
                <w:i/>
                <w:sz w:val="24"/>
                <w:szCs w:val="24"/>
              </w:rPr>
              <w:t xml:space="preserve">| NYP </w:t>
            </w:r>
            <w:r w:rsidR="00B930B6" w:rsidRPr="00BF2738">
              <w:rPr>
                <w:bCs/>
                <w:i/>
                <w:color w:val="595959" w:themeColor="text1" w:themeTint="A6"/>
                <w:sz w:val="24"/>
                <w:szCs w:val="24"/>
              </w:rPr>
              <w:t>(202</w:t>
            </w:r>
            <w:r w:rsidR="00B930B6">
              <w:rPr>
                <w:bCs/>
                <w:i/>
                <w:color w:val="595959" w:themeColor="text1" w:themeTint="A6"/>
                <w:sz w:val="24"/>
                <w:szCs w:val="24"/>
              </w:rPr>
              <w:t>2 - Present</w:t>
            </w:r>
            <w:r w:rsidR="00B930B6" w:rsidRPr="00BF2738">
              <w:rPr>
                <w:bCs/>
                <w:i/>
                <w:color w:val="595959" w:themeColor="text1" w:themeTint="A6"/>
                <w:sz w:val="24"/>
                <w:szCs w:val="24"/>
              </w:rPr>
              <w:t>)</w:t>
            </w:r>
          </w:p>
          <w:p w14:paraId="7623901C" w14:textId="14C4E7BE" w:rsidR="00740E57" w:rsidRPr="00AD7F54" w:rsidRDefault="00740E57" w:rsidP="00E3545A">
            <w:pPr>
              <w:spacing w:before="200" w:line="276" w:lineRule="auto"/>
              <w:rPr>
                <w:b/>
                <w:bCs/>
                <w:i/>
                <w:sz w:val="24"/>
                <w:szCs w:val="24"/>
              </w:rPr>
            </w:pPr>
            <w:r w:rsidRPr="00AD7F54">
              <w:rPr>
                <w:rFonts w:cstheme="minorHAnsi"/>
                <w:b/>
                <w:bCs/>
                <w:color w:val="0070C0"/>
                <w:sz w:val="30"/>
                <w:szCs w:val="30"/>
              </w:rPr>
              <w:t>Awards &amp; Achievements</w:t>
            </w:r>
          </w:p>
          <w:p w14:paraId="11976F46" w14:textId="1400C2AA" w:rsidR="003C5EA8" w:rsidRPr="003C5EA8" w:rsidRDefault="003C5EA8" w:rsidP="003C5EA8">
            <w:pPr>
              <w:pStyle w:val="ListParagraph"/>
              <w:numPr>
                <w:ilvl w:val="0"/>
                <w:numId w:val="23"/>
              </w:numPr>
              <w:spacing w:after="0"/>
              <w:rPr>
                <w:sz w:val="22"/>
                <w:szCs w:val="22"/>
              </w:rPr>
            </w:pPr>
            <w:r w:rsidRPr="003C5EA8">
              <w:rPr>
                <w:rFonts w:cstheme="minorHAnsi"/>
                <w:color w:val="262626"/>
                <w:sz w:val="22"/>
                <w:szCs w:val="22"/>
                <w:shd w:val="clear" w:color="auto" w:fill="FFFFFF"/>
              </w:rPr>
              <w:t>Medallion for Excellence</w:t>
            </w:r>
            <w:r>
              <w:rPr>
                <w:rFonts w:ascii="Segoe UI" w:hAnsi="Segoe UI" w:cs="Segoe UI"/>
                <w:color w:val="262626"/>
                <w:sz w:val="21"/>
                <w:szCs w:val="21"/>
                <w:shd w:val="clear" w:color="auto" w:fill="FFFFFF"/>
              </w:rPr>
              <w:t xml:space="preserve"> </w:t>
            </w:r>
            <w:r w:rsidRPr="00440DAC">
              <w:rPr>
                <w:sz w:val="22"/>
                <w:szCs w:val="22"/>
              </w:rPr>
              <w:t>in WorldSkills 2021 in Web</w:t>
            </w:r>
            <w:r w:rsidR="00A32A07">
              <w:t xml:space="preserve"> </w:t>
            </w:r>
            <w:r w:rsidR="00593501">
              <w:t>Categories.</w:t>
            </w:r>
          </w:p>
          <w:p w14:paraId="125F873B" w14:textId="7C98FBCC" w:rsidR="00CD2171" w:rsidRPr="00440DAC" w:rsidRDefault="002F083D" w:rsidP="00A73119">
            <w:pPr>
              <w:pStyle w:val="ListParagraph"/>
              <w:numPr>
                <w:ilvl w:val="0"/>
                <w:numId w:val="23"/>
              </w:numPr>
              <w:spacing w:after="0"/>
              <w:rPr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Competed</w:t>
            </w:r>
            <w:r w:rsidR="00564D25" w:rsidRPr="00440DAC">
              <w:rPr>
                <w:rFonts w:cstheme="minorHAnsi"/>
                <w:sz w:val="22"/>
                <w:szCs w:val="22"/>
              </w:rPr>
              <w:t xml:space="preserve"> in</w:t>
            </w:r>
            <w:r w:rsidR="00AC4FE1">
              <w:rPr>
                <w:rFonts w:cstheme="minorHAnsi"/>
                <w:sz w:val="22"/>
                <w:szCs w:val="22"/>
              </w:rPr>
              <w:t xml:space="preserve"> </w:t>
            </w:r>
            <w:r w:rsidR="00AC4FE1">
              <w:rPr>
                <w:sz w:val="22"/>
                <w:szCs w:val="22"/>
              </w:rPr>
              <w:t>2020</w:t>
            </w:r>
            <w:r w:rsidR="00564D25" w:rsidRPr="00440DAC">
              <w:rPr>
                <w:rFonts w:cstheme="minorHAnsi"/>
                <w:sz w:val="22"/>
                <w:szCs w:val="22"/>
              </w:rPr>
              <w:t xml:space="preserve"> </w:t>
            </w:r>
            <w:r w:rsidR="00564D25" w:rsidRPr="00440DAC">
              <w:rPr>
                <w:sz w:val="22"/>
                <w:szCs w:val="22"/>
              </w:rPr>
              <w:t xml:space="preserve">CAIIC AI competition and got into the </w:t>
            </w:r>
            <w:r w:rsidR="00593501" w:rsidRPr="00440DAC">
              <w:rPr>
                <w:sz w:val="22"/>
                <w:szCs w:val="22"/>
              </w:rPr>
              <w:t>finalist.</w:t>
            </w:r>
          </w:p>
          <w:p w14:paraId="43EECE10" w14:textId="4092652B" w:rsidR="00564D25" w:rsidRDefault="002F083D" w:rsidP="00A73119">
            <w:pPr>
              <w:pStyle w:val="ListParagraph"/>
              <w:numPr>
                <w:ilvl w:val="0"/>
                <w:numId w:val="23"/>
              </w:numPr>
              <w:spacing w:after="0"/>
              <w:rPr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Competed</w:t>
            </w:r>
            <w:r w:rsidRPr="00440DAC">
              <w:rPr>
                <w:rFonts w:cstheme="minorHAnsi"/>
                <w:sz w:val="22"/>
                <w:szCs w:val="22"/>
              </w:rPr>
              <w:t xml:space="preserve"> </w:t>
            </w:r>
            <w:r w:rsidR="00564D25" w:rsidRPr="00440DAC">
              <w:rPr>
                <w:sz w:val="22"/>
                <w:szCs w:val="22"/>
              </w:rPr>
              <w:t xml:space="preserve">in </w:t>
            </w:r>
            <w:r w:rsidR="00AC4FE1">
              <w:rPr>
                <w:sz w:val="22"/>
                <w:szCs w:val="22"/>
              </w:rPr>
              <w:t xml:space="preserve">2020 </w:t>
            </w:r>
            <w:r w:rsidR="00564D25" w:rsidRPr="00440DAC">
              <w:rPr>
                <w:sz w:val="22"/>
                <w:szCs w:val="22"/>
              </w:rPr>
              <w:t xml:space="preserve">3D-Tronics </w:t>
            </w:r>
            <w:r w:rsidR="00714FAD" w:rsidRPr="00440DAC">
              <w:rPr>
                <w:sz w:val="22"/>
                <w:szCs w:val="22"/>
              </w:rPr>
              <w:t>Micro: bit</w:t>
            </w:r>
            <w:r w:rsidR="00564D25" w:rsidRPr="00440DAC">
              <w:rPr>
                <w:sz w:val="22"/>
                <w:szCs w:val="22"/>
              </w:rPr>
              <w:t xml:space="preserve"> competition</w:t>
            </w:r>
          </w:p>
          <w:p w14:paraId="4B3FEC93" w14:textId="4143823F" w:rsidR="0080359F" w:rsidRPr="00016081" w:rsidRDefault="0080359F" w:rsidP="00A73119">
            <w:pPr>
              <w:pStyle w:val="ListParagraph"/>
              <w:numPr>
                <w:ilvl w:val="0"/>
                <w:numId w:val="23"/>
              </w:numPr>
              <w:spacing w:after="0"/>
              <w:rPr>
                <w:rFonts w:cstheme="minorHAnsi"/>
                <w:sz w:val="22"/>
                <w:szCs w:val="22"/>
              </w:rPr>
            </w:pPr>
            <w:r w:rsidRPr="0080359F">
              <w:rPr>
                <w:rFonts w:cstheme="minorHAnsi"/>
                <w:color w:val="000000"/>
                <w:sz w:val="22"/>
                <w:szCs w:val="22"/>
              </w:rPr>
              <w:t>ITE Outstanding Graduate Award</w:t>
            </w:r>
          </w:p>
          <w:p w14:paraId="55E87B22" w14:textId="1A676F8C" w:rsidR="00016081" w:rsidRPr="00016081" w:rsidRDefault="00016081" w:rsidP="00016081">
            <w:pPr>
              <w:pStyle w:val="ListParagraph"/>
              <w:numPr>
                <w:ilvl w:val="0"/>
                <w:numId w:val="23"/>
              </w:num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Awarded ITE Silver Course Medal Award</w:t>
            </w:r>
          </w:p>
          <w:p w14:paraId="0F8D5886" w14:textId="1EAA3516" w:rsidR="0080359F" w:rsidRPr="0080359F" w:rsidRDefault="0080359F" w:rsidP="00A73119">
            <w:pPr>
              <w:pStyle w:val="ListParagraph"/>
              <w:numPr>
                <w:ilvl w:val="0"/>
                <w:numId w:val="23"/>
              </w:numPr>
              <w:spacing w:after="0"/>
              <w:rPr>
                <w:rFonts w:cstheme="minorHAnsi"/>
                <w:sz w:val="22"/>
                <w:szCs w:val="22"/>
              </w:rPr>
            </w:pPr>
            <w:r w:rsidRPr="0080359F">
              <w:rPr>
                <w:rFonts w:cstheme="minorHAnsi"/>
                <w:color w:val="000000"/>
                <w:sz w:val="22"/>
                <w:szCs w:val="22"/>
              </w:rPr>
              <w:t>CE Innovative &amp; Enterprise Award</w:t>
            </w:r>
          </w:p>
          <w:p w14:paraId="283F1105" w14:textId="3AABF0BB" w:rsidR="0080359F" w:rsidRPr="0080359F" w:rsidRDefault="0080359F" w:rsidP="0080359F">
            <w:pPr>
              <w:pStyle w:val="ListParagraph"/>
              <w:numPr>
                <w:ilvl w:val="0"/>
                <w:numId w:val="23"/>
              </w:numPr>
              <w:spacing w:after="0"/>
              <w:rPr>
                <w:rFonts w:cstheme="minorHAnsi"/>
                <w:sz w:val="22"/>
                <w:szCs w:val="22"/>
              </w:rPr>
            </w:pPr>
            <w:r w:rsidRPr="0080359F">
              <w:rPr>
                <w:rFonts w:cstheme="minorHAnsi"/>
                <w:color w:val="000000"/>
                <w:sz w:val="22"/>
                <w:szCs w:val="22"/>
              </w:rPr>
              <w:t>Edusave Awards for Achievement, Good Leadership and Service</w:t>
            </w:r>
          </w:p>
          <w:p w14:paraId="713F19CF" w14:textId="5E870747" w:rsidR="0080359F" w:rsidRPr="0080359F" w:rsidRDefault="0080359F" w:rsidP="0080359F">
            <w:pPr>
              <w:pStyle w:val="ListParagraph"/>
              <w:numPr>
                <w:ilvl w:val="0"/>
                <w:numId w:val="23"/>
              </w:numPr>
              <w:spacing w:after="0"/>
              <w:rPr>
                <w:rFonts w:cstheme="minorHAnsi"/>
                <w:sz w:val="22"/>
                <w:szCs w:val="22"/>
              </w:rPr>
            </w:pPr>
            <w:r w:rsidRPr="0080359F">
              <w:rPr>
                <w:rFonts w:cstheme="minorHAnsi"/>
                <w:color w:val="000000"/>
                <w:sz w:val="22"/>
                <w:szCs w:val="22"/>
              </w:rPr>
              <w:t>Edusave Character Award (ECHA)</w:t>
            </w:r>
          </w:p>
          <w:p w14:paraId="667CB987" w14:textId="24CAB697" w:rsidR="00020EC6" w:rsidRPr="00020EC6" w:rsidRDefault="00440DAC" w:rsidP="00020EC6">
            <w:pPr>
              <w:pStyle w:val="ListParagraph"/>
              <w:numPr>
                <w:ilvl w:val="0"/>
                <w:numId w:val="23"/>
              </w:numPr>
              <w:spacing w:after="0"/>
              <w:rPr>
                <w:sz w:val="22"/>
                <w:szCs w:val="22"/>
              </w:rPr>
            </w:pPr>
            <w:r w:rsidRPr="00440DAC">
              <w:rPr>
                <w:sz w:val="22"/>
                <w:szCs w:val="22"/>
              </w:rPr>
              <w:t>Award</w:t>
            </w:r>
            <w:r>
              <w:rPr>
                <w:sz w:val="22"/>
                <w:szCs w:val="22"/>
              </w:rPr>
              <w:t>ed</w:t>
            </w:r>
            <w:r w:rsidRPr="00440DAC">
              <w:rPr>
                <w:sz w:val="22"/>
                <w:szCs w:val="22"/>
              </w:rPr>
              <w:t xml:space="preserve"> ITE </w:t>
            </w:r>
            <w:r w:rsidR="00593501">
              <w:rPr>
                <w:sz w:val="22"/>
                <w:szCs w:val="22"/>
              </w:rPr>
              <w:t>C</w:t>
            </w:r>
            <w:r w:rsidRPr="00440DAC">
              <w:rPr>
                <w:sz w:val="22"/>
                <w:szCs w:val="22"/>
              </w:rPr>
              <w:t xml:space="preserve">ommunity Scholarship </w:t>
            </w:r>
            <w:r>
              <w:rPr>
                <w:sz w:val="22"/>
                <w:szCs w:val="22"/>
              </w:rPr>
              <w:t>(</w:t>
            </w:r>
            <w:r w:rsidRPr="00440DAC">
              <w:rPr>
                <w:sz w:val="22"/>
                <w:szCs w:val="22"/>
              </w:rPr>
              <w:t>2020,2021</w:t>
            </w:r>
            <w:r>
              <w:rPr>
                <w:sz w:val="22"/>
                <w:szCs w:val="22"/>
              </w:rPr>
              <w:t>)</w:t>
            </w:r>
          </w:p>
          <w:p w14:paraId="070B8621" w14:textId="68CA18AA" w:rsidR="00593501" w:rsidRDefault="002E37A9" w:rsidP="00593501">
            <w:pPr>
              <w:pStyle w:val="ListParagraph"/>
              <w:numPr>
                <w:ilvl w:val="0"/>
                <w:numId w:val="23"/>
              </w:num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Awarded Director’s List Award (2019, 2020</w:t>
            </w:r>
            <w:r w:rsidR="0080359F">
              <w:rPr>
                <w:sz w:val="22"/>
                <w:szCs w:val="22"/>
              </w:rPr>
              <w:t>, 2021</w:t>
            </w:r>
            <w:r>
              <w:rPr>
                <w:sz w:val="22"/>
                <w:szCs w:val="22"/>
              </w:rPr>
              <w:t>)</w:t>
            </w:r>
          </w:p>
          <w:p w14:paraId="6E1CEBEC" w14:textId="77777777" w:rsidR="00FE5A22" w:rsidRPr="00FE5A22" w:rsidRDefault="00FE5A22" w:rsidP="00E3545A">
            <w:pPr>
              <w:pStyle w:val="Heading2"/>
              <w:spacing w:before="200" w:after="0" w:line="276" w:lineRule="auto"/>
              <w:rPr>
                <w:rFonts w:asciiTheme="minorHAnsi" w:hAnsiTheme="minorHAnsi" w:cstheme="minorHAnsi"/>
                <w:color w:val="0070C0"/>
                <w:sz w:val="30"/>
                <w:szCs w:val="30"/>
                <w:u w:val="none"/>
              </w:rPr>
            </w:pPr>
            <w:r w:rsidRPr="00FE5A22">
              <w:rPr>
                <w:rFonts w:asciiTheme="minorHAnsi" w:hAnsiTheme="minorHAnsi" w:cstheme="minorHAnsi"/>
                <w:color w:val="0070C0"/>
                <w:sz w:val="30"/>
                <w:szCs w:val="30"/>
                <w:u w:val="none"/>
              </w:rPr>
              <w:t>Skills &amp; Abilities</w:t>
            </w:r>
          </w:p>
          <w:p w14:paraId="6693A2B6" w14:textId="77777777" w:rsidR="00FE5A22" w:rsidRPr="00D51699" w:rsidRDefault="00FE5A22" w:rsidP="00FE5A22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D51699">
              <w:rPr>
                <w:rFonts w:cstheme="minorHAnsi"/>
                <w:b/>
                <w:bCs/>
                <w:sz w:val="24"/>
                <w:szCs w:val="24"/>
              </w:rPr>
              <w:t>Technical:</w:t>
            </w:r>
          </w:p>
          <w:p w14:paraId="48D60233" w14:textId="33932A4D" w:rsidR="00FE5A22" w:rsidRDefault="00FE5A22" w:rsidP="00FE5A22">
            <w:pPr>
              <w:rPr>
                <w:rFonts w:cstheme="minorHAnsi"/>
              </w:rPr>
            </w:pPr>
            <w:r w:rsidRPr="00D51699">
              <w:rPr>
                <w:rFonts w:cstheme="minorHAnsi"/>
              </w:rPr>
              <w:t xml:space="preserve">C# / Java / Python </w:t>
            </w:r>
            <w:r>
              <w:rPr>
                <w:rFonts w:cstheme="minorHAnsi"/>
              </w:rPr>
              <w:t xml:space="preserve">/ Swift </w:t>
            </w:r>
            <w:r w:rsidRPr="00D51699">
              <w:rPr>
                <w:rFonts w:cstheme="minorHAnsi"/>
              </w:rPr>
              <w:t xml:space="preserve">/ HTML5 </w:t>
            </w:r>
            <w:r>
              <w:rPr>
                <w:rFonts w:cstheme="minorHAnsi"/>
              </w:rPr>
              <w:t xml:space="preserve">/ </w:t>
            </w:r>
            <w:r w:rsidRPr="00D51699">
              <w:rPr>
                <w:rFonts w:cstheme="minorHAnsi"/>
              </w:rPr>
              <w:t>JavaScript / CSS / jQuery</w:t>
            </w:r>
            <w:r>
              <w:rPr>
                <w:rFonts w:cstheme="minorHAnsi"/>
              </w:rPr>
              <w:t xml:space="preserve"> /</w:t>
            </w:r>
            <w:r w:rsidRPr="00D51699">
              <w:rPr>
                <w:rFonts w:cstheme="minorHAnsi"/>
              </w:rPr>
              <w:t xml:space="preserve"> Bootstrap</w:t>
            </w:r>
          </w:p>
          <w:p w14:paraId="551F2F73" w14:textId="50181B09" w:rsidR="00FE5A22" w:rsidRPr="00A71952" w:rsidRDefault="00FE5A22" w:rsidP="001D5706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/ </w:t>
            </w:r>
            <w:r w:rsidRPr="00D51699">
              <w:rPr>
                <w:rFonts w:cstheme="minorHAnsi"/>
              </w:rPr>
              <w:t>PHP</w:t>
            </w:r>
            <w:r>
              <w:rPr>
                <w:rFonts w:cstheme="minorHAnsi"/>
              </w:rPr>
              <w:t xml:space="preserve"> </w:t>
            </w:r>
            <w:r w:rsidRPr="00D51699">
              <w:rPr>
                <w:rFonts w:cstheme="minorHAnsi"/>
              </w:rPr>
              <w:t xml:space="preserve">/ Ajax </w:t>
            </w:r>
            <w:r>
              <w:rPr>
                <w:rFonts w:cstheme="minorHAnsi"/>
              </w:rPr>
              <w:t xml:space="preserve">/ </w:t>
            </w:r>
            <w:r w:rsidRPr="00D51699">
              <w:rPr>
                <w:rFonts w:cstheme="minorHAnsi"/>
              </w:rPr>
              <w:t>MySQL / ASP.Net / MVC</w:t>
            </w:r>
            <w:r>
              <w:rPr>
                <w:rFonts w:cstheme="minorHAnsi"/>
              </w:rPr>
              <w:t xml:space="preserve"> / UI/UX</w:t>
            </w:r>
            <w:r w:rsidR="000D6A2D">
              <w:rPr>
                <w:rFonts w:cstheme="minorHAnsi"/>
              </w:rPr>
              <w:t xml:space="preserve"> / Statistical Modeling</w:t>
            </w:r>
          </w:p>
          <w:p w14:paraId="286C2F36" w14:textId="77777777" w:rsidR="00FE5A22" w:rsidRPr="00857762" w:rsidRDefault="00FE5A22" w:rsidP="00FE5A22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sz w:val="24"/>
                <w:szCs w:val="24"/>
              </w:rPr>
              <w:t>Software</w:t>
            </w:r>
            <w:r w:rsidRPr="00857762">
              <w:rPr>
                <w:rFonts w:ascii="Calibri" w:hAnsi="Calibri" w:cs="Calibri"/>
                <w:b/>
                <w:bCs/>
                <w:sz w:val="24"/>
                <w:szCs w:val="24"/>
              </w:rPr>
              <w:t xml:space="preserve">: </w:t>
            </w:r>
          </w:p>
          <w:p w14:paraId="595BFBB0" w14:textId="77777777" w:rsidR="00FE5A22" w:rsidRDefault="00FE5A22" w:rsidP="00FE5A22">
            <w:pPr>
              <w:rPr>
                <w:rFonts w:cstheme="minorHAnsi"/>
              </w:rPr>
            </w:pPr>
            <w:r w:rsidRPr="00D51699">
              <w:rPr>
                <w:rFonts w:cstheme="minorHAnsi"/>
              </w:rPr>
              <w:t>Photoshop / Dreamweaver / Illustrator / XD</w:t>
            </w:r>
            <w:r>
              <w:rPr>
                <w:rFonts w:cstheme="minorHAnsi"/>
              </w:rPr>
              <w:t xml:space="preserve"> / </w:t>
            </w:r>
            <w:r w:rsidRPr="00D51699">
              <w:rPr>
                <w:rFonts w:cstheme="minorHAnsi"/>
              </w:rPr>
              <w:t xml:space="preserve">Visual Studio </w:t>
            </w:r>
            <w:r>
              <w:rPr>
                <w:rFonts w:cstheme="minorHAnsi"/>
              </w:rPr>
              <w:t xml:space="preserve">/ </w:t>
            </w:r>
            <w:r w:rsidRPr="00D51699">
              <w:rPr>
                <w:rFonts w:cstheme="minorHAnsi"/>
              </w:rPr>
              <w:t>PyCharm</w:t>
            </w:r>
            <w:r>
              <w:rPr>
                <w:rFonts w:cstheme="minorHAnsi"/>
              </w:rPr>
              <w:t xml:space="preserve"> /</w:t>
            </w:r>
          </w:p>
          <w:p w14:paraId="6E735026" w14:textId="70AA5B19" w:rsidR="00440DAC" w:rsidRPr="00AD7F54" w:rsidRDefault="00FE5A22" w:rsidP="00AD7F54">
            <w:pPr>
              <w:spacing w:line="276" w:lineRule="auto"/>
              <w:rPr>
                <w:rFonts w:cstheme="minorHAnsi"/>
              </w:rPr>
            </w:pPr>
            <w:r w:rsidRPr="00D51699">
              <w:rPr>
                <w:rFonts w:cstheme="minorHAnsi"/>
              </w:rPr>
              <w:t xml:space="preserve">NetBeans IDE / </w:t>
            </w:r>
            <w:r>
              <w:rPr>
                <w:rFonts w:cstheme="minorHAnsi"/>
              </w:rPr>
              <w:t xml:space="preserve">XCode / </w:t>
            </w:r>
            <w:r w:rsidRPr="00D51699">
              <w:rPr>
                <w:rFonts w:cstheme="minorHAnsi"/>
              </w:rPr>
              <w:t>WordPress</w:t>
            </w:r>
            <w:r>
              <w:rPr>
                <w:rFonts w:cstheme="minorHAnsi"/>
              </w:rPr>
              <w:t xml:space="preserve"> / Excel / Word / PowerPoint</w:t>
            </w:r>
            <w:r w:rsidR="00593501">
              <w:rPr>
                <w:rFonts w:cstheme="minorHAnsi"/>
              </w:rPr>
              <w:t xml:space="preserve"> / Power Bi</w:t>
            </w:r>
          </w:p>
        </w:tc>
      </w:tr>
      <w:tr w:rsidR="00740E57" w14:paraId="59693495" w14:textId="77777777" w:rsidTr="00E3545A">
        <w:trPr>
          <w:trHeight w:val="1001"/>
        </w:trPr>
        <w:tc>
          <w:tcPr>
            <w:tcW w:w="3760" w:type="dxa"/>
            <w:gridSpan w:val="2"/>
          </w:tcPr>
          <w:p w14:paraId="3D3D4DC2" w14:textId="2A3A87D5" w:rsidR="00740E57" w:rsidRPr="0056708E" w:rsidRDefault="00740E57" w:rsidP="00740E57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36" w:type="dxa"/>
            <w:vMerge/>
          </w:tcPr>
          <w:p w14:paraId="73DCCF5C" w14:textId="77777777" w:rsidR="00740E57" w:rsidRDefault="00740E57" w:rsidP="00740E5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1" w:type="dxa"/>
            <w:vMerge/>
          </w:tcPr>
          <w:p w14:paraId="790BEBFD" w14:textId="77777777" w:rsidR="00740E57" w:rsidRPr="00590471" w:rsidRDefault="00740E57" w:rsidP="00740E57"/>
        </w:tc>
      </w:tr>
      <w:tr w:rsidR="00740E57" w14:paraId="16C454AA" w14:textId="77777777" w:rsidTr="00E3545A">
        <w:trPr>
          <w:trHeight w:val="539"/>
        </w:trPr>
        <w:tc>
          <w:tcPr>
            <w:tcW w:w="704" w:type="dxa"/>
          </w:tcPr>
          <w:p w14:paraId="341312B8" w14:textId="77777777" w:rsidR="00740E57" w:rsidRPr="00376291" w:rsidRDefault="00740E57" w:rsidP="00740E57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B7F4BC2" wp14:editId="2D8A130A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0430ED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56" w:type="dxa"/>
          </w:tcPr>
          <w:p w14:paraId="5AC1E779" w14:textId="44819E9D" w:rsidR="00740E57" w:rsidRPr="00F35A89" w:rsidRDefault="00740E57" w:rsidP="00740E57">
            <w:pPr>
              <w:pStyle w:val="Information"/>
              <w:rPr>
                <w:b/>
                <w:bCs/>
                <w:sz w:val="22"/>
                <w:szCs w:val="22"/>
              </w:rPr>
            </w:pPr>
            <w:r w:rsidRPr="00F35A89">
              <w:rPr>
                <w:b/>
                <w:bCs/>
                <w:sz w:val="22"/>
                <w:szCs w:val="22"/>
              </w:rPr>
              <w:t>Bedok North Ave 4</w:t>
            </w:r>
          </w:p>
          <w:p w14:paraId="5BD9E37F" w14:textId="77777777" w:rsidR="00740E57" w:rsidRPr="00F35A89" w:rsidRDefault="00740E57" w:rsidP="00740E57">
            <w:pPr>
              <w:pStyle w:val="Information"/>
              <w:rPr>
                <w:b/>
                <w:bCs/>
                <w:sz w:val="22"/>
                <w:szCs w:val="22"/>
              </w:rPr>
            </w:pPr>
            <w:r w:rsidRPr="00F35A89">
              <w:rPr>
                <w:b/>
                <w:bCs/>
                <w:sz w:val="22"/>
                <w:szCs w:val="22"/>
              </w:rPr>
              <w:t>S460106</w:t>
            </w:r>
          </w:p>
        </w:tc>
        <w:tc>
          <w:tcPr>
            <w:tcW w:w="236" w:type="dxa"/>
            <w:vMerge/>
          </w:tcPr>
          <w:p w14:paraId="50F97779" w14:textId="77777777" w:rsidR="00740E57" w:rsidRDefault="00740E57" w:rsidP="00740E5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1" w:type="dxa"/>
            <w:vMerge/>
          </w:tcPr>
          <w:p w14:paraId="0D692BDC" w14:textId="77777777" w:rsidR="00740E57" w:rsidRDefault="00740E57" w:rsidP="00740E57">
            <w:pPr>
              <w:pStyle w:val="Heading1"/>
            </w:pPr>
          </w:p>
        </w:tc>
      </w:tr>
      <w:tr w:rsidR="00740E57" w14:paraId="4C575786" w14:textId="77777777" w:rsidTr="00E3545A">
        <w:trPr>
          <w:trHeight w:val="181"/>
        </w:trPr>
        <w:tc>
          <w:tcPr>
            <w:tcW w:w="3760" w:type="dxa"/>
            <w:gridSpan w:val="2"/>
          </w:tcPr>
          <w:p w14:paraId="04F0CB03" w14:textId="27861130" w:rsidR="00740E57" w:rsidRPr="00F35A89" w:rsidRDefault="00740E57" w:rsidP="00740E57">
            <w:pPr>
              <w:pStyle w:val="NoSpacing"/>
              <w:rPr>
                <w:rFonts w:ascii="Calibri" w:hAnsi="Calibri" w:cs="Calibri"/>
                <w:color w:val="666666"/>
                <w:sz w:val="22"/>
              </w:rPr>
            </w:pPr>
          </w:p>
        </w:tc>
        <w:tc>
          <w:tcPr>
            <w:tcW w:w="236" w:type="dxa"/>
            <w:vMerge/>
          </w:tcPr>
          <w:p w14:paraId="24A8EFFC" w14:textId="77777777" w:rsidR="00740E57" w:rsidRDefault="00740E57" w:rsidP="00740E5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1" w:type="dxa"/>
            <w:vMerge/>
          </w:tcPr>
          <w:p w14:paraId="000B4B60" w14:textId="77777777" w:rsidR="00740E57" w:rsidRDefault="00740E57" w:rsidP="00740E57">
            <w:pPr>
              <w:pStyle w:val="Heading1"/>
            </w:pPr>
          </w:p>
        </w:tc>
      </w:tr>
      <w:tr w:rsidR="00740E57" w14:paraId="15E6AA85" w14:textId="77777777" w:rsidTr="00E3545A">
        <w:trPr>
          <w:trHeight w:val="496"/>
        </w:trPr>
        <w:tc>
          <w:tcPr>
            <w:tcW w:w="704" w:type="dxa"/>
          </w:tcPr>
          <w:p w14:paraId="4DC58B9E" w14:textId="77777777" w:rsidR="00740E57" w:rsidRPr="00376291" w:rsidRDefault="00740E57" w:rsidP="00740E57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5093E00" wp14:editId="6E9C57E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6CE77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56" w:type="dxa"/>
          </w:tcPr>
          <w:p w14:paraId="2E8A0F01" w14:textId="1B816DEE" w:rsidR="00740E57" w:rsidRPr="00F35A89" w:rsidRDefault="00740E57" w:rsidP="00593501">
            <w:pPr>
              <w:pStyle w:val="Information"/>
              <w:spacing w:before="120"/>
              <w:rPr>
                <w:b/>
                <w:bCs/>
                <w:sz w:val="22"/>
                <w:szCs w:val="22"/>
              </w:rPr>
            </w:pPr>
            <w:r w:rsidRPr="00F35A89">
              <w:rPr>
                <w:b/>
                <w:bCs/>
                <w:sz w:val="22"/>
                <w:szCs w:val="22"/>
              </w:rPr>
              <w:t>+65 9695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  <w:r w:rsidRPr="00F35A89">
              <w:rPr>
                <w:b/>
                <w:bCs/>
                <w:sz w:val="22"/>
                <w:szCs w:val="22"/>
              </w:rPr>
              <w:t>4744</w:t>
            </w:r>
          </w:p>
        </w:tc>
        <w:tc>
          <w:tcPr>
            <w:tcW w:w="236" w:type="dxa"/>
            <w:vMerge/>
          </w:tcPr>
          <w:p w14:paraId="016E74B4" w14:textId="77777777" w:rsidR="00740E57" w:rsidRDefault="00740E57" w:rsidP="00740E5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1" w:type="dxa"/>
            <w:vMerge/>
          </w:tcPr>
          <w:p w14:paraId="057FE0FB" w14:textId="77777777" w:rsidR="00740E57" w:rsidRDefault="00740E57" w:rsidP="00740E57">
            <w:pPr>
              <w:pStyle w:val="Heading1"/>
            </w:pPr>
          </w:p>
        </w:tc>
      </w:tr>
      <w:tr w:rsidR="00740E57" w14:paraId="4DCBFC1C" w14:textId="77777777" w:rsidTr="00E3545A">
        <w:trPr>
          <w:trHeight w:val="185"/>
        </w:trPr>
        <w:tc>
          <w:tcPr>
            <w:tcW w:w="3760" w:type="dxa"/>
            <w:gridSpan w:val="2"/>
          </w:tcPr>
          <w:p w14:paraId="4D286B2B" w14:textId="77777777" w:rsidR="00740E57" w:rsidRPr="00F35A89" w:rsidRDefault="00740E57" w:rsidP="00740E57">
            <w:pPr>
              <w:pStyle w:val="NoSpacing"/>
              <w:rPr>
                <w:rFonts w:ascii="Calibri" w:hAnsi="Calibri" w:cs="Calibri"/>
                <w:color w:val="666666"/>
                <w:sz w:val="22"/>
              </w:rPr>
            </w:pPr>
          </w:p>
        </w:tc>
        <w:tc>
          <w:tcPr>
            <w:tcW w:w="236" w:type="dxa"/>
            <w:vMerge/>
          </w:tcPr>
          <w:p w14:paraId="22A429B2" w14:textId="77777777" w:rsidR="00740E57" w:rsidRDefault="00740E57" w:rsidP="00740E5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1" w:type="dxa"/>
            <w:vMerge/>
          </w:tcPr>
          <w:p w14:paraId="0EE04BE3" w14:textId="77777777" w:rsidR="00740E57" w:rsidRDefault="00740E57" w:rsidP="00740E57">
            <w:pPr>
              <w:pStyle w:val="Heading1"/>
            </w:pPr>
          </w:p>
        </w:tc>
      </w:tr>
      <w:tr w:rsidR="00740E57" w14:paraId="38E696AA" w14:textId="77777777" w:rsidTr="00E3545A">
        <w:trPr>
          <w:trHeight w:val="96"/>
        </w:trPr>
        <w:tc>
          <w:tcPr>
            <w:tcW w:w="704" w:type="dxa"/>
          </w:tcPr>
          <w:p w14:paraId="2593A44D" w14:textId="77777777" w:rsidR="00740E57" w:rsidRPr="00376291" w:rsidRDefault="00740E57" w:rsidP="00740E57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EE4DA7B" wp14:editId="2C9EAF46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19D5ED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56" w:type="dxa"/>
          </w:tcPr>
          <w:p w14:paraId="2C12E78E" w14:textId="77777777" w:rsidR="00740E57" w:rsidRPr="00F35A89" w:rsidRDefault="00740E57" w:rsidP="00593501">
            <w:pPr>
              <w:pStyle w:val="Information"/>
              <w:spacing w:before="12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</w:t>
            </w:r>
            <w:r w:rsidRPr="00F35A89">
              <w:rPr>
                <w:b/>
                <w:bCs/>
                <w:sz w:val="22"/>
                <w:szCs w:val="22"/>
              </w:rPr>
              <w:t>amianlau96@gmail.com</w:t>
            </w:r>
          </w:p>
        </w:tc>
        <w:tc>
          <w:tcPr>
            <w:tcW w:w="236" w:type="dxa"/>
            <w:vMerge/>
          </w:tcPr>
          <w:p w14:paraId="6C49F44C" w14:textId="77777777" w:rsidR="00740E57" w:rsidRDefault="00740E57" w:rsidP="00740E57">
            <w:pPr>
              <w:pStyle w:val="BodyText"/>
              <w:kinsoku w:val="0"/>
              <w:overflowPunct w:val="0"/>
              <w:spacing w:before="4"/>
              <w:rPr>
                <w:rFonts w:ascii="Times New Roman" w:hAnsi="Times New Roman"/>
              </w:rPr>
            </w:pPr>
          </w:p>
        </w:tc>
        <w:tc>
          <w:tcPr>
            <w:tcW w:w="6981" w:type="dxa"/>
            <w:vMerge/>
          </w:tcPr>
          <w:p w14:paraId="6C2DECE9" w14:textId="77777777" w:rsidR="00740E57" w:rsidRDefault="00740E57" w:rsidP="00740E57">
            <w:pPr>
              <w:pStyle w:val="Heading1"/>
              <w:spacing w:before="4"/>
            </w:pPr>
          </w:p>
        </w:tc>
      </w:tr>
      <w:tr w:rsidR="00740E57" w14:paraId="6CFA78F8" w14:textId="77777777" w:rsidTr="00E3545A">
        <w:trPr>
          <w:trHeight w:val="172"/>
        </w:trPr>
        <w:tc>
          <w:tcPr>
            <w:tcW w:w="3760" w:type="dxa"/>
            <w:gridSpan w:val="2"/>
          </w:tcPr>
          <w:p w14:paraId="012EC084" w14:textId="77777777" w:rsidR="00740E57" w:rsidRPr="00F35A89" w:rsidRDefault="00740E57" w:rsidP="00740E57">
            <w:pPr>
              <w:pStyle w:val="NoSpacing"/>
              <w:rPr>
                <w:rFonts w:ascii="Calibri" w:hAnsi="Calibri" w:cs="Calibri"/>
                <w:color w:val="666666"/>
                <w:sz w:val="22"/>
              </w:rPr>
            </w:pPr>
          </w:p>
        </w:tc>
        <w:tc>
          <w:tcPr>
            <w:tcW w:w="236" w:type="dxa"/>
            <w:vMerge/>
          </w:tcPr>
          <w:p w14:paraId="799C49BD" w14:textId="77777777" w:rsidR="00740E57" w:rsidRDefault="00740E57" w:rsidP="00740E5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81" w:type="dxa"/>
            <w:vMerge/>
          </w:tcPr>
          <w:p w14:paraId="7BC5C3EE" w14:textId="77777777" w:rsidR="00740E57" w:rsidRDefault="00740E57" w:rsidP="00740E57">
            <w:pPr>
              <w:pStyle w:val="Heading1"/>
            </w:pPr>
          </w:p>
        </w:tc>
      </w:tr>
      <w:tr w:rsidR="00740E57" w14:paraId="15258DDC" w14:textId="77777777" w:rsidTr="00E3545A">
        <w:trPr>
          <w:trHeight w:val="627"/>
        </w:trPr>
        <w:tc>
          <w:tcPr>
            <w:tcW w:w="704" w:type="dxa"/>
          </w:tcPr>
          <w:p w14:paraId="5FFFB781" w14:textId="77777777" w:rsidR="00740E57" w:rsidRPr="00376291" w:rsidRDefault="00740E57" w:rsidP="00740E57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B6DD61" wp14:editId="2857C0F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B2AC77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56" w:type="dxa"/>
          </w:tcPr>
          <w:p w14:paraId="73318628" w14:textId="1014440A" w:rsidR="00740E57" w:rsidRPr="00F35A89" w:rsidRDefault="00593501" w:rsidP="00593501">
            <w:pPr>
              <w:pStyle w:val="Information"/>
              <w:spacing w:before="120"/>
              <w:rPr>
                <w:b/>
                <w:bCs/>
                <w:sz w:val="22"/>
                <w:szCs w:val="22"/>
              </w:rPr>
            </w:pPr>
            <w:r w:rsidRPr="00593501">
              <w:rPr>
                <w:b/>
                <w:bCs/>
                <w:sz w:val="22"/>
                <w:szCs w:val="22"/>
              </w:rPr>
              <w:t>https://damianlau.netlify.app/</w:t>
            </w:r>
          </w:p>
        </w:tc>
        <w:tc>
          <w:tcPr>
            <w:tcW w:w="236" w:type="dxa"/>
            <w:vMerge/>
          </w:tcPr>
          <w:p w14:paraId="4DF4B3ED" w14:textId="77777777" w:rsidR="00740E57" w:rsidRDefault="00740E57" w:rsidP="00740E57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981" w:type="dxa"/>
            <w:vMerge/>
          </w:tcPr>
          <w:p w14:paraId="3FA76DA1" w14:textId="77777777" w:rsidR="00740E57" w:rsidRDefault="00740E57" w:rsidP="00740E57">
            <w:pPr>
              <w:pStyle w:val="Heading1"/>
            </w:pPr>
          </w:p>
        </w:tc>
      </w:tr>
      <w:tr w:rsidR="00740E57" w14:paraId="6BDCAA54" w14:textId="77777777" w:rsidTr="00E3545A">
        <w:trPr>
          <w:trHeight w:val="4164"/>
        </w:trPr>
        <w:tc>
          <w:tcPr>
            <w:tcW w:w="3760" w:type="dxa"/>
            <w:gridSpan w:val="2"/>
          </w:tcPr>
          <w:p w14:paraId="5CBFF8A0" w14:textId="77777777" w:rsidR="00740E57" w:rsidRDefault="00740E57" w:rsidP="00740E57">
            <w:pPr>
              <w:rPr>
                <w:rFonts w:ascii="Calibri" w:hAnsi="Calibri" w:cs="Calibri"/>
                <w:color w:val="0072C7" w:themeColor="accent2"/>
              </w:rPr>
            </w:pPr>
          </w:p>
          <w:p w14:paraId="4BB20BCF" w14:textId="77777777" w:rsidR="00740E57" w:rsidRPr="00A71952" w:rsidRDefault="00740E57" w:rsidP="00740E57">
            <w:pPr>
              <w:rPr>
                <w:rFonts w:ascii="Calibri" w:hAnsi="Calibri" w:cs="Calibri"/>
              </w:rPr>
            </w:pPr>
          </w:p>
          <w:p w14:paraId="087BDD71" w14:textId="77777777" w:rsidR="00740E57" w:rsidRPr="00A71952" w:rsidRDefault="00740E57" w:rsidP="00740E57">
            <w:pPr>
              <w:rPr>
                <w:rFonts w:ascii="Calibri" w:hAnsi="Calibri" w:cs="Calibri"/>
              </w:rPr>
            </w:pPr>
          </w:p>
          <w:p w14:paraId="12EAF858" w14:textId="77777777" w:rsidR="00740E57" w:rsidRPr="00A71952" w:rsidRDefault="00740E57" w:rsidP="00740E57">
            <w:pPr>
              <w:rPr>
                <w:rFonts w:ascii="Calibri" w:hAnsi="Calibri" w:cs="Calibri"/>
              </w:rPr>
            </w:pPr>
          </w:p>
          <w:p w14:paraId="5B45F599" w14:textId="77777777" w:rsidR="00740E57" w:rsidRPr="00A71952" w:rsidRDefault="00740E57" w:rsidP="00740E57">
            <w:pPr>
              <w:rPr>
                <w:rFonts w:ascii="Calibri" w:hAnsi="Calibri" w:cs="Calibri"/>
              </w:rPr>
            </w:pPr>
          </w:p>
          <w:p w14:paraId="25EBE02D" w14:textId="77777777" w:rsidR="00740E57" w:rsidRPr="00A71952" w:rsidRDefault="00740E57" w:rsidP="00740E57">
            <w:pPr>
              <w:rPr>
                <w:rFonts w:ascii="Calibri" w:hAnsi="Calibri" w:cs="Calibri"/>
              </w:rPr>
            </w:pPr>
          </w:p>
          <w:p w14:paraId="6503DFE8" w14:textId="77777777" w:rsidR="00740E57" w:rsidRDefault="00740E57" w:rsidP="00740E57">
            <w:pPr>
              <w:rPr>
                <w:rFonts w:ascii="Calibri" w:hAnsi="Calibri" w:cs="Calibri"/>
                <w:color w:val="0072C7" w:themeColor="accent2"/>
              </w:rPr>
            </w:pPr>
          </w:p>
          <w:p w14:paraId="60B1C502" w14:textId="77777777" w:rsidR="00740E57" w:rsidRPr="00A71952" w:rsidRDefault="00740E57" w:rsidP="00740E57">
            <w:pPr>
              <w:tabs>
                <w:tab w:val="left" w:pos="1032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ab/>
            </w:r>
          </w:p>
        </w:tc>
        <w:tc>
          <w:tcPr>
            <w:tcW w:w="236" w:type="dxa"/>
            <w:vMerge/>
          </w:tcPr>
          <w:p w14:paraId="1EDFD5FD" w14:textId="77777777" w:rsidR="00740E57" w:rsidRDefault="00740E57" w:rsidP="00740E57"/>
        </w:tc>
        <w:tc>
          <w:tcPr>
            <w:tcW w:w="6981" w:type="dxa"/>
            <w:vMerge/>
          </w:tcPr>
          <w:p w14:paraId="0C2112D8" w14:textId="77777777" w:rsidR="00740E57" w:rsidRDefault="00740E57" w:rsidP="00740E57"/>
        </w:tc>
      </w:tr>
    </w:tbl>
    <w:p w14:paraId="7F22DD1C" w14:textId="0DBD839A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C839D" w14:textId="77777777" w:rsidR="00F96384" w:rsidRDefault="00F96384" w:rsidP="00590471">
      <w:r>
        <w:separator/>
      </w:r>
    </w:p>
  </w:endnote>
  <w:endnote w:type="continuationSeparator" w:id="0">
    <w:p w14:paraId="63FF9EC0" w14:textId="77777777" w:rsidR="00F96384" w:rsidRDefault="00F9638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40A55" w14:textId="77777777" w:rsidR="00F96384" w:rsidRDefault="00F96384" w:rsidP="00590471">
      <w:r>
        <w:separator/>
      </w:r>
    </w:p>
  </w:footnote>
  <w:footnote w:type="continuationSeparator" w:id="0">
    <w:p w14:paraId="453F463B" w14:textId="77777777" w:rsidR="00F96384" w:rsidRDefault="00F9638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7E568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FDED632" wp14:editId="3B5F1202">
              <wp:simplePos x="0" y="0"/>
              <wp:positionH relativeFrom="column">
                <wp:posOffset>-1631375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60E075" id="Group 26" o:spid="_x0000_s1026" alt="&quot;&quot;" style="position:absolute;margin-left:-128.45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0920B7A"/>
    <w:multiLevelType w:val="hybridMultilevel"/>
    <w:tmpl w:val="EEF8505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C84254"/>
    <w:multiLevelType w:val="hybridMultilevel"/>
    <w:tmpl w:val="C5BC38E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E62989"/>
    <w:multiLevelType w:val="hybridMultilevel"/>
    <w:tmpl w:val="4A74A656"/>
    <w:lvl w:ilvl="0" w:tplc="2B6ADA5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A4D42"/>
    <w:multiLevelType w:val="hybridMultilevel"/>
    <w:tmpl w:val="64DCD16E"/>
    <w:lvl w:ilvl="0" w:tplc="973C58C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 w:val="0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776D56"/>
    <w:multiLevelType w:val="hybridMultilevel"/>
    <w:tmpl w:val="8F762478"/>
    <w:lvl w:ilvl="0" w:tplc="2096A320">
      <w:start w:val="2019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 w:val="0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392346"/>
    <w:multiLevelType w:val="hybridMultilevel"/>
    <w:tmpl w:val="BB52B2D8"/>
    <w:lvl w:ilvl="0" w:tplc="4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4C1BAA"/>
    <w:multiLevelType w:val="hybridMultilevel"/>
    <w:tmpl w:val="F4561EB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E65762"/>
    <w:multiLevelType w:val="hybridMultilevel"/>
    <w:tmpl w:val="222E9F9A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766035"/>
    <w:multiLevelType w:val="hybridMultilevel"/>
    <w:tmpl w:val="3F48FDE0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8053EE"/>
    <w:multiLevelType w:val="hybridMultilevel"/>
    <w:tmpl w:val="A712D296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A327D7"/>
    <w:multiLevelType w:val="hybridMultilevel"/>
    <w:tmpl w:val="1736E6B0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785971"/>
    <w:multiLevelType w:val="hybridMultilevel"/>
    <w:tmpl w:val="393E6C34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1B6A9D"/>
    <w:multiLevelType w:val="hybridMultilevel"/>
    <w:tmpl w:val="C77C77E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D0126C"/>
    <w:multiLevelType w:val="hybridMultilevel"/>
    <w:tmpl w:val="D4FA208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C644A2"/>
    <w:multiLevelType w:val="hybridMultilevel"/>
    <w:tmpl w:val="7566474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E259DE"/>
    <w:multiLevelType w:val="hybridMultilevel"/>
    <w:tmpl w:val="A57E70A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CE42DA"/>
    <w:multiLevelType w:val="hybridMultilevel"/>
    <w:tmpl w:val="BAE8FEA0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C46623"/>
    <w:multiLevelType w:val="hybridMultilevel"/>
    <w:tmpl w:val="24FAF4B6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6E44E2"/>
    <w:multiLevelType w:val="hybridMultilevel"/>
    <w:tmpl w:val="B164C39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7585011">
    <w:abstractNumId w:val="1"/>
  </w:num>
  <w:num w:numId="2" w16cid:durableId="1507286124">
    <w:abstractNumId w:val="5"/>
  </w:num>
  <w:num w:numId="3" w16cid:durableId="350498100">
    <w:abstractNumId w:val="0"/>
  </w:num>
  <w:num w:numId="4" w16cid:durableId="112796457">
    <w:abstractNumId w:val="4"/>
  </w:num>
  <w:num w:numId="5" w16cid:durableId="1787654876">
    <w:abstractNumId w:val="21"/>
  </w:num>
  <w:num w:numId="6" w16cid:durableId="2129472385">
    <w:abstractNumId w:val="3"/>
  </w:num>
  <w:num w:numId="7" w16cid:durableId="543103355">
    <w:abstractNumId w:val="0"/>
    <w:lvlOverride w:ilvl="0">
      <w:startOverride w:val="1"/>
    </w:lvlOverride>
  </w:num>
  <w:num w:numId="8" w16cid:durableId="1732652317">
    <w:abstractNumId w:val="2"/>
  </w:num>
  <w:num w:numId="9" w16cid:durableId="2119376092">
    <w:abstractNumId w:val="9"/>
  </w:num>
  <w:num w:numId="10" w16cid:durableId="1884711300">
    <w:abstractNumId w:val="13"/>
  </w:num>
  <w:num w:numId="11" w16cid:durableId="268319974">
    <w:abstractNumId w:val="7"/>
  </w:num>
  <w:num w:numId="12" w16cid:durableId="2076513968">
    <w:abstractNumId w:val="8"/>
  </w:num>
  <w:num w:numId="13" w16cid:durableId="634483615">
    <w:abstractNumId w:val="6"/>
  </w:num>
  <w:num w:numId="14" w16cid:durableId="1971744310">
    <w:abstractNumId w:val="19"/>
  </w:num>
  <w:num w:numId="15" w16cid:durableId="202448256">
    <w:abstractNumId w:val="12"/>
  </w:num>
  <w:num w:numId="16" w16cid:durableId="961570181">
    <w:abstractNumId w:val="17"/>
  </w:num>
  <w:num w:numId="17" w16cid:durableId="1932277627">
    <w:abstractNumId w:val="18"/>
  </w:num>
  <w:num w:numId="18" w16cid:durableId="963731441">
    <w:abstractNumId w:val="15"/>
  </w:num>
  <w:num w:numId="19" w16cid:durableId="1109198689">
    <w:abstractNumId w:val="16"/>
  </w:num>
  <w:num w:numId="20" w16cid:durableId="310866239">
    <w:abstractNumId w:val="11"/>
  </w:num>
  <w:num w:numId="21" w16cid:durableId="962271259">
    <w:abstractNumId w:val="20"/>
  </w:num>
  <w:num w:numId="22" w16cid:durableId="949120726">
    <w:abstractNumId w:val="10"/>
  </w:num>
  <w:num w:numId="23" w16cid:durableId="170093299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512"/>
    <w:rsid w:val="00016081"/>
    <w:rsid w:val="00020EC6"/>
    <w:rsid w:val="00033F31"/>
    <w:rsid w:val="00037066"/>
    <w:rsid w:val="00044AF8"/>
    <w:rsid w:val="00060042"/>
    <w:rsid w:val="0008685D"/>
    <w:rsid w:val="00090860"/>
    <w:rsid w:val="000A7BDD"/>
    <w:rsid w:val="000D6A2D"/>
    <w:rsid w:val="000E2D53"/>
    <w:rsid w:val="000E4A24"/>
    <w:rsid w:val="001064DD"/>
    <w:rsid w:val="00106BE1"/>
    <w:rsid w:val="00112FD7"/>
    <w:rsid w:val="00150ABD"/>
    <w:rsid w:val="0015650A"/>
    <w:rsid w:val="00172510"/>
    <w:rsid w:val="001946FC"/>
    <w:rsid w:val="001A060C"/>
    <w:rsid w:val="001A0D2C"/>
    <w:rsid w:val="001A3B43"/>
    <w:rsid w:val="001A77D0"/>
    <w:rsid w:val="001C0691"/>
    <w:rsid w:val="001D5706"/>
    <w:rsid w:val="00222466"/>
    <w:rsid w:val="0024753C"/>
    <w:rsid w:val="002551F0"/>
    <w:rsid w:val="00256AAF"/>
    <w:rsid w:val="00276026"/>
    <w:rsid w:val="00286228"/>
    <w:rsid w:val="00296433"/>
    <w:rsid w:val="002B11C6"/>
    <w:rsid w:val="002B196F"/>
    <w:rsid w:val="002B1B2A"/>
    <w:rsid w:val="002B4549"/>
    <w:rsid w:val="002E0B6B"/>
    <w:rsid w:val="002E37A9"/>
    <w:rsid w:val="002E5677"/>
    <w:rsid w:val="002F083D"/>
    <w:rsid w:val="002F281A"/>
    <w:rsid w:val="00307448"/>
    <w:rsid w:val="00310F17"/>
    <w:rsid w:val="00322A46"/>
    <w:rsid w:val="003326CB"/>
    <w:rsid w:val="003450C8"/>
    <w:rsid w:val="00353B60"/>
    <w:rsid w:val="00376291"/>
    <w:rsid w:val="00380FD1"/>
    <w:rsid w:val="00383D02"/>
    <w:rsid w:val="00385DE7"/>
    <w:rsid w:val="0038798E"/>
    <w:rsid w:val="003C47B2"/>
    <w:rsid w:val="003C5EA8"/>
    <w:rsid w:val="003D0546"/>
    <w:rsid w:val="003D1B71"/>
    <w:rsid w:val="003D3AF9"/>
    <w:rsid w:val="003E0468"/>
    <w:rsid w:val="004102A1"/>
    <w:rsid w:val="00410A1C"/>
    <w:rsid w:val="004158B7"/>
    <w:rsid w:val="0042294B"/>
    <w:rsid w:val="00440DAC"/>
    <w:rsid w:val="0047486B"/>
    <w:rsid w:val="00475A51"/>
    <w:rsid w:val="0048096F"/>
    <w:rsid w:val="00491172"/>
    <w:rsid w:val="00492AFA"/>
    <w:rsid w:val="004A0DA8"/>
    <w:rsid w:val="004A533B"/>
    <w:rsid w:val="004C4575"/>
    <w:rsid w:val="004D7E4C"/>
    <w:rsid w:val="004E158A"/>
    <w:rsid w:val="00510231"/>
    <w:rsid w:val="00517E9F"/>
    <w:rsid w:val="00520C27"/>
    <w:rsid w:val="00564D25"/>
    <w:rsid w:val="005658EE"/>
    <w:rsid w:val="00565C77"/>
    <w:rsid w:val="0056708E"/>
    <w:rsid w:val="005801E5"/>
    <w:rsid w:val="00582721"/>
    <w:rsid w:val="00590471"/>
    <w:rsid w:val="00593501"/>
    <w:rsid w:val="005A0C58"/>
    <w:rsid w:val="005C5E24"/>
    <w:rsid w:val="005C7B9E"/>
    <w:rsid w:val="005D01FA"/>
    <w:rsid w:val="005E2281"/>
    <w:rsid w:val="005F4B9B"/>
    <w:rsid w:val="00622E88"/>
    <w:rsid w:val="00637F63"/>
    <w:rsid w:val="00640424"/>
    <w:rsid w:val="00653E17"/>
    <w:rsid w:val="00673B81"/>
    <w:rsid w:val="006A08E8"/>
    <w:rsid w:val="006D79A8"/>
    <w:rsid w:val="00702E0D"/>
    <w:rsid w:val="00714FAD"/>
    <w:rsid w:val="0072353B"/>
    <w:rsid w:val="00740E57"/>
    <w:rsid w:val="00754CC4"/>
    <w:rsid w:val="007575B6"/>
    <w:rsid w:val="007609D3"/>
    <w:rsid w:val="007A3F6D"/>
    <w:rsid w:val="007B3C81"/>
    <w:rsid w:val="007D1F5B"/>
    <w:rsid w:val="007D67CA"/>
    <w:rsid w:val="007D6886"/>
    <w:rsid w:val="007E668F"/>
    <w:rsid w:val="007F5B63"/>
    <w:rsid w:val="00802942"/>
    <w:rsid w:val="00802D08"/>
    <w:rsid w:val="0080359F"/>
    <w:rsid w:val="00803A0A"/>
    <w:rsid w:val="00846CB9"/>
    <w:rsid w:val="008566AA"/>
    <w:rsid w:val="00857762"/>
    <w:rsid w:val="008A1E6E"/>
    <w:rsid w:val="008C024F"/>
    <w:rsid w:val="008C217A"/>
    <w:rsid w:val="008C2CFC"/>
    <w:rsid w:val="008F2C3C"/>
    <w:rsid w:val="00907536"/>
    <w:rsid w:val="00912DC8"/>
    <w:rsid w:val="009475DC"/>
    <w:rsid w:val="00957BC5"/>
    <w:rsid w:val="00967B93"/>
    <w:rsid w:val="0098694E"/>
    <w:rsid w:val="00994BFB"/>
    <w:rsid w:val="009D090F"/>
    <w:rsid w:val="00A1316E"/>
    <w:rsid w:val="00A31464"/>
    <w:rsid w:val="00A31B16"/>
    <w:rsid w:val="00A32A07"/>
    <w:rsid w:val="00A33613"/>
    <w:rsid w:val="00A47A8D"/>
    <w:rsid w:val="00A646ED"/>
    <w:rsid w:val="00A71952"/>
    <w:rsid w:val="00A73119"/>
    <w:rsid w:val="00A75BBB"/>
    <w:rsid w:val="00AB5A3F"/>
    <w:rsid w:val="00AC4FE1"/>
    <w:rsid w:val="00AC6C7E"/>
    <w:rsid w:val="00AD7F54"/>
    <w:rsid w:val="00B3361C"/>
    <w:rsid w:val="00B4158A"/>
    <w:rsid w:val="00B47552"/>
    <w:rsid w:val="00B6466C"/>
    <w:rsid w:val="00B930B6"/>
    <w:rsid w:val="00BB1B5D"/>
    <w:rsid w:val="00BC22C7"/>
    <w:rsid w:val="00BD195A"/>
    <w:rsid w:val="00BE2969"/>
    <w:rsid w:val="00BF2738"/>
    <w:rsid w:val="00C05FC5"/>
    <w:rsid w:val="00C07240"/>
    <w:rsid w:val="00C120C4"/>
    <w:rsid w:val="00C14078"/>
    <w:rsid w:val="00C3270A"/>
    <w:rsid w:val="00C62CD0"/>
    <w:rsid w:val="00C63C5A"/>
    <w:rsid w:val="00C71FD0"/>
    <w:rsid w:val="00CA5DE2"/>
    <w:rsid w:val="00CB7E8E"/>
    <w:rsid w:val="00CC5FE1"/>
    <w:rsid w:val="00CD0CE7"/>
    <w:rsid w:val="00CD2171"/>
    <w:rsid w:val="00CD581B"/>
    <w:rsid w:val="00CE1E3D"/>
    <w:rsid w:val="00CF5FA5"/>
    <w:rsid w:val="00CF74E1"/>
    <w:rsid w:val="00D053FA"/>
    <w:rsid w:val="00D2391E"/>
    <w:rsid w:val="00D434F6"/>
    <w:rsid w:val="00D51699"/>
    <w:rsid w:val="00D77686"/>
    <w:rsid w:val="00D87B37"/>
    <w:rsid w:val="00DC3F0A"/>
    <w:rsid w:val="00DD4CAE"/>
    <w:rsid w:val="00E1612C"/>
    <w:rsid w:val="00E26AED"/>
    <w:rsid w:val="00E335CB"/>
    <w:rsid w:val="00E3545A"/>
    <w:rsid w:val="00E73AB8"/>
    <w:rsid w:val="00E7684C"/>
    <w:rsid w:val="00E90A60"/>
    <w:rsid w:val="00ED47F7"/>
    <w:rsid w:val="00ED62CE"/>
    <w:rsid w:val="00EE7E09"/>
    <w:rsid w:val="00F0223C"/>
    <w:rsid w:val="00F24AEE"/>
    <w:rsid w:val="00F258B0"/>
    <w:rsid w:val="00F3235D"/>
    <w:rsid w:val="00F32393"/>
    <w:rsid w:val="00F35A89"/>
    <w:rsid w:val="00F51C69"/>
    <w:rsid w:val="00F878BD"/>
    <w:rsid w:val="00F96384"/>
    <w:rsid w:val="00FB25DB"/>
    <w:rsid w:val="00FB5006"/>
    <w:rsid w:val="00FC0C53"/>
    <w:rsid w:val="00FC1512"/>
    <w:rsid w:val="00FC3D42"/>
    <w:rsid w:val="00FC5B53"/>
    <w:rsid w:val="00FC78BE"/>
    <w:rsid w:val="00FE19F0"/>
    <w:rsid w:val="00FE5A22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28952D7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CommentReference">
    <w:name w:val="annotation reference"/>
    <w:basedOn w:val="DefaultParagraphFont"/>
    <w:uiPriority w:val="99"/>
    <w:semiHidden/>
    <w:unhideWhenUsed/>
    <w:rsid w:val="00D239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2391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2391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39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391E"/>
    <w:rPr>
      <w:b/>
      <w:bCs/>
      <w:sz w:val="20"/>
      <w:szCs w:val="20"/>
    </w:rPr>
  </w:style>
  <w:style w:type="table" w:styleId="PlainTable5">
    <w:name w:val="Plain Table 5"/>
    <w:basedOn w:val="TableNormal"/>
    <w:uiPriority w:val="45"/>
    <w:rsid w:val="00994BF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7A3F6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mian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1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2021-05-10T04:50:00Z</dcterms:created>
  <dcterms:modified xsi:type="dcterms:W3CDTF">2023-02-19T13:34:00Z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